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9FED" w14:textId="77777777" w:rsidR="00B76A60" w:rsidRPr="00E22E4D" w:rsidRDefault="00B76A60" w:rsidP="00E22E4D">
      <w:pPr>
        <w:pStyle w:val="Heading1"/>
      </w:pPr>
      <w:r w:rsidRPr="00E22E4D">
        <w:t>Heading 1</w:t>
      </w:r>
    </w:p>
    <w:p w14:paraId="4FAD3072" w14:textId="77777777" w:rsidR="00E949D6" w:rsidRPr="00E22E4D" w:rsidRDefault="00E949D6" w:rsidP="00E22E4D">
      <w:pPr>
        <w:pStyle w:val="BodyText-Thesis"/>
      </w:pPr>
      <w:r w:rsidRPr="00E22E4D">
        <w:t>Body Text Thesis</w:t>
      </w:r>
    </w:p>
    <w:p w14:paraId="42286E17" w14:textId="77777777" w:rsidR="00B76A60" w:rsidRPr="00E22E4D" w:rsidRDefault="00B76A60" w:rsidP="00E22E4D">
      <w:pPr>
        <w:pStyle w:val="Heading2"/>
      </w:pPr>
      <w:r w:rsidRPr="00E22E4D">
        <w:t>Heading 2</w:t>
      </w:r>
    </w:p>
    <w:p w14:paraId="241438AE" w14:textId="77777777" w:rsidR="00B76A60" w:rsidRPr="00E22E4D" w:rsidRDefault="00B76A60" w:rsidP="00E22E4D">
      <w:pPr>
        <w:pStyle w:val="Heading3"/>
      </w:pPr>
      <w:r w:rsidRPr="00E22E4D">
        <w:t>Heading 3</w:t>
      </w:r>
    </w:p>
    <w:p w14:paraId="36CF3A43" w14:textId="77777777" w:rsidR="00B76A60" w:rsidRPr="00E22E4D" w:rsidRDefault="00B76A60" w:rsidP="00E22E4D">
      <w:pPr>
        <w:pStyle w:val="Heading4"/>
      </w:pPr>
      <w:r w:rsidRPr="00E22E4D">
        <w:t>Heading 4</w:t>
      </w:r>
    </w:p>
    <w:p w14:paraId="46FAE804" w14:textId="77777777" w:rsidR="00B76A60" w:rsidRPr="00E22E4D" w:rsidRDefault="00B76A60" w:rsidP="00E22E4D">
      <w:pPr>
        <w:pStyle w:val="BodyText-Proposal"/>
      </w:pPr>
      <w:r w:rsidRPr="00E22E4D">
        <w:t>Body text proposal text body text proposal text here.</w:t>
      </w:r>
    </w:p>
    <w:tbl>
      <w:tblPr>
        <w:tblStyle w:val="ATECITETableStyle"/>
        <w:tblW w:w="4536" w:type="dxa"/>
        <w:tblLook w:val="0420" w:firstRow="1" w:lastRow="0" w:firstColumn="0" w:lastColumn="0" w:noHBand="0" w:noVBand="1"/>
      </w:tblPr>
      <w:tblGrid>
        <w:gridCol w:w="4536"/>
      </w:tblGrid>
      <w:tr w:rsidR="00247966" w:rsidRPr="00940051" w14:paraId="00F59FA9" w14:textId="77777777" w:rsidTr="00D34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  <w:shd w:val="clear" w:color="auto" w:fill="08215B" w:themeFill="accent3" w:themeFillShade="80"/>
          </w:tcPr>
          <w:p w14:paraId="22A3CCD4" w14:textId="77777777" w:rsidR="00247966" w:rsidRPr="00204878" w:rsidRDefault="00247966" w:rsidP="00940051">
            <w:pPr>
              <w:pStyle w:val="TableHeading"/>
              <w:framePr w:w="4608" w:hSpace="144" w:vSpace="144" w:wrap="around" w:vAnchor="page" w:hAnchor="margin" w:xAlign="right" w:y="1492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Focus boxes contain discriminating claims in sentence form; the headline is the most important message of the section</w:t>
            </w:r>
          </w:p>
        </w:tc>
      </w:tr>
      <w:tr w:rsidR="00247966" w:rsidRPr="00940051" w14:paraId="386F04A2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350" w:type="dxa"/>
            <w:tcBorders>
              <w:top w:val="single" w:sz="4" w:space="0" w:color="FDCB05"/>
              <w:bottom w:val="single" w:sz="18" w:space="0" w:color="DC0941" w:themeColor="accent4"/>
            </w:tcBorders>
          </w:tcPr>
          <w:p w14:paraId="69FAC42C" w14:textId="77777777" w:rsidR="00247966" w:rsidRPr="00204878" w:rsidRDefault="00247966" w:rsidP="00940051">
            <w:pPr>
              <w:pStyle w:val="TableBullet"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Overtype the text in the headline and bullet points</w:t>
            </w:r>
          </w:p>
          <w:p w14:paraId="5444CB83" w14:textId="77777777" w:rsidR="00247966" w:rsidRPr="00204878" w:rsidRDefault="00247966" w:rsidP="00940051">
            <w:pPr>
              <w:pStyle w:val="TableBullet"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Bullets contain the supporting claims and messages from throughout the section</w:t>
            </w:r>
          </w:p>
          <w:p w14:paraId="6E404BBC" w14:textId="77777777" w:rsidR="00247966" w:rsidRPr="00204878" w:rsidRDefault="00247966" w:rsidP="00940051">
            <w:pPr>
              <w:pStyle w:val="TableBullet"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Bullets should be data rich, cite hard facts; quantitative facts are best</w:t>
            </w:r>
          </w:p>
          <w:p w14:paraId="33A661C2" w14:textId="77777777" w:rsidR="00247966" w:rsidRPr="00204878" w:rsidRDefault="00247966" w:rsidP="00940051">
            <w:pPr>
              <w:pStyle w:val="TableBullet"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There should be no more than 5 to 6 bullets in a message box</w:t>
            </w:r>
          </w:p>
          <w:p w14:paraId="11013010" w14:textId="77777777" w:rsidR="00247966" w:rsidRPr="00204878" w:rsidRDefault="00247966" w:rsidP="00940051">
            <w:pPr>
              <w:pStyle w:val="TableBullet"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Word structure for bullets should be consistent; keep bullets short---3 lines maximum</w:t>
            </w:r>
          </w:p>
          <w:p w14:paraId="759D8E75" w14:textId="77777777" w:rsidR="00247966" w:rsidRPr="00204878" w:rsidRDefault="00247966" w:rsidP="00940051">
            <w:pPr>
              <w:pStyle w:val="TableBullet"/>
              <w:keepNext/>
              <w:framePr w:w="4608" w:hSpace="144" w:vSpace="144" w:wrap="around" w:vAnchor="page" w:hAnchor="margin" w:xAlign="right" w:y="1492"/>
              <w:spacing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szCs w:val="18"/>
              </w:rPr>
              <w:t>Delete the message box if your section begins at a level 2 or higher heading</w:t>
            </w:r>
          </w:p>
        </w:tc>
      </w:tr>
    </w:tbl>
    <w:p w14:paraId="16118482" w14:textId="77777777" w:rsidR="00B76A60" w:rsidRPr="00940051" w:rsidRDefault="00B76A60" w:rsidP="00E22E4D">
      <w:pPr>
        <w:pStyle w:val="BodyText-Proposal"/>
      </w:pPr>
      <w:r w:rsidRPr="00940051">
        <w:t xml:space="preserve">Body text proposal text here body </w:t>
      </w:r>
      <w:proofErr w:type="gramStart"/>
      <w:r w:rsidRPr="00940051">
        <w:t>text proposal</w:t>
      </w:r>
      <w:proofErr w:type="gramEnd"/>
      <w:r w:rsidRPr="00940051">
        <w:t xml:space="preserve"> text here.</w:t>
      </w:r>
    </w:p>
    <w:p w14:paraId="391537E8" w14:textId="77777777" w:rsidR="00B76A60" w:rsidRPr="00E22E4D" w:rsidRDefault="007A3D02" w:rsidP="00E22E4D">
      <w:pPr>
        <w:pStyle w:val="RunInHeading"/>
      </w:pPr>
      <w:r w:rsidRPr="00E22E4D">
        <w:t>Run-in Heading</w:t>
      </w:r>
      <w:r w:rsidR="00E949D6" w:rsidRPr="00E22E4D">
        <w:t xml:space="preserve">. Text here for </w:t>
      </w:r>
      <w:proofErr w:type="gramStart"/>
      <w:r w:rsidR="00E949D6" w:rsidRPr="00E22E4D">
        <w:t>run</w:t>
      </w:r>
      <w:proofErr w:type="gramEnd"/>
      <w:r w:rsidR="00E949D6" w:rsidRPr="00E22E4D">
        <w:t>-in paragraph</w:t>
      </w:r>
    </w:p>
    <w:p w14:paraId="7E0EA076" w14:textId="77777777" w:rsidR="00B76A60" w:rsidRPr="00E22E4D" w:rsidRDefault="00B76A60" w:rsidP="00E22E4D">
      <w:pPr>
        <w:pStyle w:val="Bullet1st"/>
      </w:pPr>
      <w:r w:rsidRPr="00E22E4D">
        <w:t>Bullet 1</w:t>
      </w:r>
    </w:p>
    <w:p w14:paraId="122EBF43" w14:textId="77777777" w:rsidR="00B76A60" w:rsidRPr="00E22E4D" w:rsidRDefault="00B76A60" w:rsidP="00E22E4D">
      <w:pPr>
        <w:pStyle w:val="Bullet2"/>
      </w:pPr>
      <w:r w:rsidRPr="00E22E4D">
        <w:t>Bullet 2</w:t>
      </w:r>
    </w:p>
    <w:p w14:paraId="266C3280" w14:textId="77777777" w:rsidR="00B76A60" w:rsidRPr="00E22E4D" w:rsidRDefault="00B76A60" w:rsidP="00E22E4D">
      <w:pPr>
        <w:pStyle w:val="Bullet3"/>
      </w:pPr>
      <w:r w:rsidRPr="00E22E4D">
        <w:t>Bullet 3</w:t>
      </w:r>
    </w:p>
    <w:p w14:paraId="1FDA2514" w14:textId="77777777" w:rsidR="002410FD" w:rsidRPr="00940051" w:rsidRDefault="002410FD" w:rsidP="00E22E4D">
      <w:pPr>
        <w:pStyle w:val="BodyText-Proposal"/>
      </w:pPr>
    </w:p>
    <w:tbl>
      <w:tblPr>
        <w:tblStyle w:val="ATECITETableStyl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10FD" w:rsidRPr="00204878" w14:paraId="36B5BB69" w14:textId="77777777" w:rsidTr="00D34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  <w:tcBorders>
              <w:bottom w:val="nil"/>
            </w:tcBorders>
            <w:shd w:val="clear" w:color="auto" w:fill="08215B" w:themeFill="accent3" w:themeFillShade="80"/>
          </w:tcPr>
          <w:p w14:paraId="0ECD3C2C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Table Heading</w:t>
            </w:r>
          </w:p>
        </w:tc>
        <w:tc>
          <w:tcPr>
            <w:tcW w:w="4675" w:type="dxa"/>
            <w:tcBorders>
              <w:bottom w:val="nil"/>
            </w:tcBorders>
            <w:shd w:val="clear" w:color="auto" w:fill="08215B" w:themeFill="accent3" w:themeFillShade="80"/>
          </w:tcPr>
          <w:p w14:paraId="728A1788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Heading</w:t>
            </w:r>
          </w:p>
        </w:tc>
      </w:tr>
      <w:tr w:rsidR="002410FD" w:rsidRPr="00204878" w14:paraId="61293171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tcBorders>
              <w:top w:val="nil"/>
            </w:tcBorders>
          </w:tcPr>
          <w:p w14:paraId="74E3807C" w14:textId="77777777" w:rsidR="002410FD" w:rsidRPr="00204878" w:rsidRDefault="002410FD" w:rsidP="00204878">
            <w:pPr>
              <w:pStyle w:val="TableBodyTextCentered"/>
              <w:rPr>
                <w:szCs w:val="18"/>
              </w:rPr>
            </w:pPr>
            <w:r w:rsidRPr="00204878">
              <w:rPr>
                <w:szCs w:val="18"/>
              </w:rPr>
              <w:t xml:space="preserve">Table </w:t>
            </w:r>
            <w:r w:rsidR="004E1C55" w:rsidRPr="00204878">
              <w:rPr>
                <w:szCs w:val="18"/>
              </w:rPr>
              <w:t xml:space="preserve">body </w:t>
            </w:r>
            <w:r w:rsidRPr="00204878">
              <w:rPr>
                <w:szCs w:val="18"/>
              </w:rPr>
              <w:t>text</w:t>
            </w:r>
            <w:r w:rsidR="004E1C55" w:rsidRPr="00204878">
              <w:rPr>
                <w:szCs w:val="18"/>
              </w:rPr>
              <w:t xml:space="preserve"> centered</w:t>
            </w:r>
          </w:p>
        </w:tc>
        <w:tc>
          <w:tcPr>
            <w:tcW w:w="4675" w:type="dxa"/>
            <w:tcBorders>
              <w:top w:val="nil"/>
            </w:tcBorders>
          </w:tcPr>
          <w:p w14:paraId="56C510FA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</w:tr>
      <w:tr w:rsidR="002410FD" w:rsidRPr="00204878" w14:paraId="17901453" w14:textId="77777777" w:rsidTr="00372C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5" w:type="dxa"/>
          </w:tcPr>
          <w:p w14:paraId="045AA81A" w14:textId="77777777" w:rsidR="002410FD" w:rsidRPr="00204878" w:rsidRDefault="002410FD" w:rsidP="00204878">
            <w:pPr>
              <w:pStyle w:val="TableBodyTextRigh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  <w:r w:rsidR="004E1C55" w:rsidRPr="00204878">
              <w:rPr>
                <w:szCs w:val="18"/>
              </w:rPr>
              <w:t xml:space="preserve"> right</w:t>
            </w:r>
          </w:p>
        </w:tc>
        <w:tc>
          <w:tcPr>
            <w:tcW w:w="4675" w:type="dxa"/>
          </w:tcPr>
          <w:p w14:paraId="24EF9E13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</w:tr>
      <w:tr w:rsidR="002410FD" w:rsidRPr="00204878" w14:paraId="169B511F" w14:textId="77777777" w:rsidTr="00372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0D686A54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 xml:space="preserve">Table </w:t>
            </w:r>
            <w:r w:rsidR="004E1C55" w:rsidRPr="00204878">
              <w:rPr>
                <w:szCs w:val="18"/>
              </w:rPr>
              <w:t xml:space="preserve">body </w:t>
            </w:r>
            <w:r w:rsidRPr="00204878">
              <w:rPr>
                <w:szCs w:val="18"/>
              </w:rPr>
              <w:t>text</w:t>
            </w:r>
          </w:p>
        </w:tc>
        <w:tc>
          <w:tcPr>
            <w:tcW w:w="4675" w:type="dxa"/>
          </w:tcPr>
          <w:p w14:paraId="79C3D880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  <w:p w14:paraId="6955AB58" w14:textId="77777777" w:rsidR="002410FD" w:rsidRPr="00204878" w:rsidRDefault="002410FD" w:rsidP="00204878">
            <w:pPr>
              <w:pStyle w:val="TableBullet2"/>
              <w:rPr>
                <w:szCs w:val="18"/>
              </w:rPr>
            </w:pPr>
            <w:r w:rsidRPr="00204878">
              <w:rPr>
                <w:szCs w:val="18"/>
              </w:rPr>
              <w:t>Table bullet 2</w:t>
            </w:r>
          </w:p>
        </w:tc>
      </w:tr>
      <w:tr w:rsidR="002410FD" w:rsidRPr="00204878" w14:paraId="44144CBB" w14:textId="77777777" w:rsidTr="00372C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5" w:type="dxa"/>
          </w:tcPr>
          <w:p w14:paraId="5F83D94B" w14:textId="77777777" w:rsidR="002410FD" w:rsidRPr="00204878" w:rsidRDefault="002410FD" w:rsidP="00204878">
            <w:pPr>
              <w:pStyle w:val="TableBodyTextBold"/>
              <w:rPr>
                <w:szCs w:val="18"/>
              </w:rPr>
            </w:pPr>
            <w:r w:rsidRPr="00204878">
              <w:rPr>
                <w:szCs w:val="18"/>
              </w:rPr>
              <w:t xml:space="preserve">Table </w:t>
            </w:r>
            <w:r w:rsidR="004E1C55" w:rsidRPr="00204878">
              <w:rPr>
                <w:szCs w:val="18"/>
              </w:rPr>
              <w:t xml:space="preserve">body </w:t>
            </w:r>
            <w:r w:rsidRPr="00204878">
              <w:rPr>
                <w:szCs w:val="18"/>
              </w:rPr>
              <w:t>text</w:t>
            </w:r>
            <w:r w:rsidR="004E1C55" w:rsidRPr="00204878">
              <w:rPr>
                <w:szCs w:val="18"/>
              </w:rPr>
              <w:t xml:space="preserve"> bold</w:t>
            </w:r>
          </w:p>
        </w:tc>
        <w:tc>
          <w:tcPr>
            <w:tcW w:w="4675" w:type="dxa"/>
          </w:tcPr>
          <w:p w14:paraId="6033F394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4349078F" w14:textId="77777777" w:rsidTr="00372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59D08536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4675" w:type="dxa"/>
          </w:tcPr>
          <w:p w14:paraId="2F935C4F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272CE186" w14:textId="77777777" w:rsidTr="00D34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5" w:type="dxa"/>
            <w:tcBorders>
              <w:bottom w:val="nil"/>
            </w:tcBorders>
          </w:tcPr>
          <w:p w14:paraId="63B3D004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4675" w:type="dxa"/>
            <w:tcBorders>
              <w:bottom w:val="nil"/>
            </w:tcBorders>
          </w:tcPr>
          <w:p w14:paraId="044005D8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5226C6A0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tcBorders>
              <w:bottom w:val="single" w:sz="18" w:space="0" w:color="DC0941" w:themeColor="accent4"/>
            </w:tcBorders>
          </w:tcPr>
          <w:p w14:paraId="7FD4920A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4675" w:type="dxa"/>
            <w:tcBorders>
              <w:bottom w:val="single" w:sz="18" w:space="0" w:color="DC0941" w:themeColor="accent4"/>
            </w:tcBorders>
          </w:tcPr>
          <w:p w14:paraId="18F38AF6" w14:textId="77777777" w:rsidR="002410FD" w:rsidRPr="00204878" w:rsidRDefault="002410FD" w:rsidP="00940051">
            <w:pPr>
              <w:pStyle w:val="TableBullet"/>
              <w:keepNext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</w:tbl>
    <w:p w14:paraId="349EB800" w14:textId="77777777" w:rsidR="002410FD" w:rsidRPr="00940051" w:rsidRDefault="002410FD" w:rsidP="00E22E4D">
      <w:pPr>
        <w:pStyle w:val="Caption"/>
      </w:pPr>
      <w:r w:rsidRPr="00940051">
        <w:t xml:space="preserve">Figure </w:t>
      </w:r>
      <w:fldSimple w:instr=" SEQ Figure \* ARABIC ">
        <w:r w:rsidR="00263FC6">
          <w:rPr>
            <w:noProof/>
          </w:rPr>
          <w:t>1</w:t>
        </w:r>
      </w:fldSimple>
      <w:r w:rsidRPr="00940051">
        <w:t>. Title. Caption</w:t>
      </w:r>
    </w:p>
    <w:p w14:paraId="4805A39A" w14:textId="77777777" w:rsidR="002410FD" w:rsidRPr="00940051" w:rsidRDefault="002410FD" w:rsidP="00E22E4D">
      <w:pPr>
        <w:pStyle w:val="Bullet3"/>
        <w:numPr>
          <w:ilvl w:val="0"/>
          <w:numId w:val="0"/>
        </w:numPr>
        <w:ind w:left="720"/>
      </w:pPr>
    </w:p>
    <w:tbl>
      <w:tblPr>
        <w:tblStyle w:val="ATECITETableSty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10FD" w:rsidRPr="00204878" w14:paraId="1A88281E" w14:textId="77777777" w:rsidTr="00D34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  <w:tcBorders>
              <w:bottom w:val="nil"/>
            </w:tcBorders>
            <w:shd w:val="clear" w:color="auto" w:fill="08215B" w:themeFill="accent3" w:themeFillShade="80"/>
          </w:tcPr>
          <w:p w14:paraId="1B622F5A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Table Heading</w:t>
            </w:r>
          </w:p>
        </w:tc>
        <w:tc>
          <w:tcPr>
            <w:tcW w:w="3117" w:type="dxa"/>
            <w:tcBorders>
              <w:bottom w:val="nil"/>
            </w:tcBorders>
            <w:shd w:val="clear" w:color="auto" w:fill="08215B" w:themeFill="accent3" w:themeFillShade="80"/>
          </w:tcPr>
          <w:p w14:paraId="20BF5275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Heading</w:t>
            </w:r>
          </w:p>
        </w:tc>
        <w:tc>
          <w:tcPr>
            <w:tcW w:w="3117" w:type="dxa"/>
            <w:tcBorders>
              <w:bottom w:val="nil"/>
            </w:tcBorders>
            <w:shd w:val="clear" w:color="auto" w:fill="08215B" w:themeFill="accent3" w:themeFillShade="80"/>
          </w:tcPr>
          <w:p w14:paraId="66CB2646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Heading</w:t>
            </w:r>
          </w:p>
        </w:tc>
      </w:tr>
      <w:tr w:rsidR="002410FD" w:rsidRPr="00204878" w14:paraId="4F7C56EC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>
              <w:top w:val="nil"/>
            </w:tcBorders>
          </w:tcPr>
          <w:p w14:paraId="7477D4D2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3117" w:type="dxa"/>
            <w:tcBorders>
              <w:top w:val="nil"/>
            </w:tcBorders>
          </w:tcPr>
          <w:p w14:paraId="342C78E5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3117" w:type="dxa"/>
            <w:tcBorders>
              <w:top w:val="nil"/>
            </w:tcBorders>
          </w:tcPr>
          <w:p w14:paraId="2926C5BB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3349CC0C" w14:textId="77777777" w:rsidTr="00D34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6" w:type="dxa"/>
            <w:tcBorders>
              <w:bottom w:val="nil"/>
            </w:tcBorders>
          </w:tcPr>
          <w:p w14:paraId="701F7A37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3117" w:type="dxa"/>
            <w:tcBorders>
              <w:bottom w:val="nil"/>
            </w:tcBorders>
          </w:tcPr>
          <w:p w14:paraId="02A0920F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3117" w:type="dxa"/>
            <w:tcBorders>
              <w:bottom w:val="nil"/>
            </w:tcBorders>
          </w:tcPr>
          <w:p w14:paraId="65100983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389D3EF2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  <w:tcBorders>
              <w:bottom w:val="single" w:sz="18" w:space="0" w:color="DC0941" w:themeColor="accent4"/>
            </w:tcBorders>
          </w:tcPr>
          <w:p w14:paraId="3125B097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3117" w:type="dxa"/>
            <w:tcBorders>
              <w:bottom w:val="single" w:sz="18" w:space="0" w:color="DC0941" w:themeColor="accent4"/>
            </w:tcBorders>
          </w:tcPr>
          <w:p w14:paraId="0DF46E98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3117" w:type="dxa"/>
            <w:tcBorders>
              <w:bottom w:val="single" w:sz="18" w:space="0" w:color="DC0941" w:themeColor="accent4"/>
            </w:tcBorders>
          </w:tcPr>
          <w:p w14:paraId="7543799C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</w:tbl>
    <w:p w14:paraId="0384ABB3" w14:textId="77777777" w:rsidR="002410FD" w:rsidRPr="00940051" w:rsidRDefault="002410FD" w:rsidP="00E22E4D">
      <w:pPr>
        <w:pStyle w:val="Bullet3"/>
        <w:numPr>
          <w:ilvl w:val="0"/>
          <w:numId w:val="0"/>
        </w:numPr>
        <w:ind w:left="720"/>
      </w:pPr>
    </w:p>
    <w:p w14:paraId="13BBA714" w14:textId="77777777" w:rsidR="005D4C8E" w:rsidRPr="00940051" w:rsidRDefault="005D4C8E" w:rsidP="00E22E4D">
      <w:pPr>
        <w:pStyle w:val="Bullet3"/>
        <w:numPr>
          <w:ilvl w:val="0"/>
          <w:numId w:val="0"/>
        </w:numPr>
        <w:ind w:left="720"/>
      </w:pPr>
    </w:p>
    <w:p w14:paraId="210574D2" w14:textId="77777777" w:rsidR="005D4C8E" w:rsidRPr="00940051" w:rsidRDefault="005D4C8E" w:rsidP="00E22E4D">
      <w:pPr>
        <w:pStyle w:val="Bullet3"/>
        <w:numPr>
          <w:ilvl w:val="0"/>
          <w:numId w:val="0"/>
        </w:numPr>
        <w:ind w:left="720"/>
      </w:pPr>
    </w:p>
    <w:p w14:paraId="695F6BDC" w14:textId="77777777" w:rsidR="005D4C8E" w:rsidRPr="00940051" w:rsidRDefault="005D4C8E" w:rsidP="00E22E4D">
      <w:pPr>
        <w:pStyle w:val="Bullet3"/>
        <w:numPr>
          <w:ilvl w:val="0"/>
          <w:numId w:val="0"/>
        </w:numPr>
        <w:ind w:left="720"/>
      </w:pPr>
    </w:p>
    <w:tbl>
      <w:tblPr>
        <w:tblStyle w:val="ATECITETableStyle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410FD" w:rsidRPr="00204878" w14:paraId="7230BF5F" w14:textId="77777777" w:rsidTr="00D34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  <w:tcBorders>
              <w:bottom w:val="nil"/>
            </w:tcBorders>
            <w:shd w:val="clear" w:color="auto" w:fill="08215B" w:themeFill="accent3" w:themeFillShade="80"/>
          </w:tcPr>
          <w:p w14:paraId="0CB9D362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Table Heading</w:t>
            </w:r>
          </w:p>
        </w:tc>
        <w:tc>
          <w:tcPr>
            <w:tcW w:w="2338" w:type="dxa"/>
            <w:tcBorders>
              <w:bottom w:val="nil"/>
            </w:tcBorders>
            <w:shd w:val="clear" w:color="auto" w:fill="08215B" w:themeFill="accent3" w:themeFillShade="80"/>
          </w:tcPr>
          <w:p w14:paraId="4FEEFEC3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Heading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08215B" w:themeFill="accent3" w:themeFillShade="80"/>
          </w:tcPr>
          <w:p w14:paraId="1EB06678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szCs w:val="18"/>
              </w:rPr>
            </w:pPr>
            <w:r w:rsidRPr="00204878">
              <w:rPr>
                <w:rFonts w:asciiTheme="minorBidi" w:hAnsiTheme="minorBidi" w:cstheme="minorBidi"/>
                <w:b/>
                <w:i/>
                <w:szCs w:val="18"/>
              </w:rPr>
              <w:t>Heading</w:t>
            </w:r>
          </w:p>
        </w:tc>
        <w:tc>
          <w:tcPr>
            <w:tcW w:w="2338" w:type="dxa"/>
            <w:tcBorders>
              <w:bottom w:val="nil"/>
            </w:tcBorders>
            <w:shd w:val="clear" w:color="auto" w:fill="08215B" w:themeFill="accent3" w:themeFillShade="80"/>
          </w:tcPr>
          <w:p w14:paraId="7057C516" w14:textId="77777777" w:rsidR="002410FD" w:rsidRPr="00204878" w:rsidRDefault="002410FD" w:rsidP="00940051">
            <w:pPr>
              <w:pStyle w:val="TableHeading"/>
              <w:spacing w:before="0" w:after="60"/>
              <w:rPr>
                <w:rFonts w:asciiTheme="minorBidi" w:hAnsiTheme="minorBidi" w:cstheme="minorBidi"/>
                <w:b/>
                <w:i/>
                <w:szCs w:val="18"/>
              </w:rPr>
            </w:pPr>
          </w:p>
        </w:tc>
      </w:tr>
      <w:tr w:rsidR="002410FD" w:rsidRPr="00204878" w14:paraId="7BF69719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  <w:tcBorders>
              <w:top w:val="nil"/>
            </w:tcBorders>
          </w:tcPr>
          <w:p w14:paraId="532A8C62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2338" w:type="dxa"/>
            <w:tcBorders>
              <w:top w:val="nil"/>
            </w:tcBorders>
          </w:tcPr>
          <w:p w14:paraId="22586298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2337" w:type="dxa"/>
            <w:tcBorders>
              <w:top w:val="nil"/>
            </w:tcBorders>
          </w:tcPr>
          <w:p w14:paraId="33CB36A3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  <w:tc>
          <w:tcPr>
            <w:tcW w:w="2338" w:type="dxa"/>
            <w:tcBorders>
              <w:top w:val="nil"/>
            </w:tcBorders>
          </w:tcPr>
          <w:p w14:paraId="15FBE7C1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76051C5F" w14:textId="77777777" w:rsidTr="006B17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37" w:type="dxa"/>
          </w:tcPr>
          <w:p w14:paraId="3E0F9EEE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2338" w:type="dxa"/>
          </w:tcPr>
          <w:p w14:paraId="7850EC3F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2337" w:type="dxa"/>
          </w:tcPr>
          <w:p w14:paraId="53841A48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  <w:tc>
          <w:tcPr>
            <w:tcW w:w="2338" w:type="dxa"/>
          </w:tcPr>
          <w:p w14:paraId="0DF11D7E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231FBDCC" w14:textId="77777777" w:rsidTr="00D34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  <w:tcBorders>
              <w:bottom w:val="nil"/>
            </w:tcBorders>
          </w:tcPr>
          <w:p w14:paraId="3D1E7228" w14:textId="77777777" w:rsidR="002410FD" w:rsidRPr="00204878" w:rsidRDefault="002410FD" w:rsidP="00204878">
            <w:pPr>
              <w:pStyle w:val="TableBodyText"/>
              <w:rPr>
                <w:szCs w:val="18"/>
              </w:rPr>
            </w:pPr>
            <w:r w:rsidRPr="00204878">
              <w:rPr>
                <w:szCs w:val="18"/>
              </w:rPr>
              <w:t>Table text</w:t>
            </w:r>
          </w:p>
        </w:tc>
        <w:tc>
          <w:tcPr>
            <w:tcW w:w="2338" w:type="dxa"/>
            <w:tcBorders>
              <w:bottom w:val="nil"/>
            </w:tcBorders>
          </w:tcPr>
          <w:p w14:paraId="540E35EE" w14:textId="77777777" w:rsidR="002410FD" w:rsidRPr="00204878" w:rsidRDefault="002410FD" w:rsidP="00204878">
            <w:pPr>
              <w:pStyle w:val="TableBullet"/>
              <w:rPr>
                <w:szCs w:val="18"/>
              </w:rPr>
            </w:pPr>
            <w:r w:rsidRPr="00204878">
              <w:rPr>
                <w:szCs w:val="18"/>
              </w:rPr>
              <w:t>Table bullet</w:t>
            </w:r>
          </w:p>
        </w:tc>
        <w:tc>
          <w:tcPr>
            <w:tcW w:w="2337" w:type="dxa"/>
            <w:tcBorders>
              <w:bottom w:val="nil"/>
            </w:tcBorders>
          </w:tcPr>
          <w:p w14:paraId="4037DDA7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  <w:tc>
          <w:tcPr>
            <w:tcW w:w="2338" w:type="dxa"/>
            <w:tcBorders>
              <w:bottom w:val="nil"/>
            </w:tcBorders>
          </w:tcPr>
          <w:p w14:paraId="3A3F229D" w14:textId="77777777" w:rsidR="002410FD" w:rsidRPr="00204878" w:rsidRDefault="002410FD" w:rsidP="00940051">
            <w:pPr>
              <w:pStyle w:val="TableBullet"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  <w:tr w:rsidR="002410FD" w:rsidRPr="00204878" w14:paraId="1ACF879B" w14:textId="77777777" w:rsidTr="00D34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37" w:type="dxa"/>
            <w:tcBorders>
              <w:bottom w:val="single" w:sz="18" w:space="0" w:color="DC0941" w:themeColor="accent4"/>
            </w:tcBorders>
          </w:tcPr>
          <w:p w14:paraId="13C11002" w14:textId="77777777" w:rsidR="002410FD" w:rsidRPr="00204878" w:rsidRDefault="002410FD" w:rsidP="00940051">
            <w:pPr>
              <w:pStyle w:val="TableBodyText"/>
              <w:spacing w:after="60"/>
              <w:rPr>
                <w:rFonts w:asciiTheme="minorBidi" w:hAnsiTheme="minorBidi"/>
                <w:szCs w:val="18"/>
              </w:rPr>
            </w:pPr>
            <w:r w:rsidRPr="00204878">
              <w:rPr>
                <w:rFonts w:asciiTheme="minorBidi" w:hAnsiTheme="minorBidi"/>
                <w:szCs w:val="18"/>
              </w:rPr>
              <w:t>Table text</w:t>
            </w:r>
          </w:p>
        </w:tc>
        <w:tc>
          <w:tcPr>
            <w:tcW w:w="2338" w:type="dxa"/>
            <w:tcBorders>
              <w:bottom w:val="single" w:sz="18" w:space="0" w:color="DC0941" w:themeColor="accent4"/>
            </w:tcBorders>
          </w:tcPr>
          <w:p w14:paraId="708FC87B" w14:textId="77777777" w:rsidR="002410FD" w:rsidRPr="00204878" w:rsidRDefault="002410FD" w:rsidP="00940051">
            <w:pPr>
              <w:pStyle w:val="TableBullet"/>
              <w:keepNext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  <w:tc>
          <w:tcPr>
            <w:tcW w:w="2337" w:type="dxa"/>
            <w:tcBorders>
              <w:bottom w:val="single" w:sz="18" w:space="0" w:color="DC0941" w:themeColor="accent4"/>
            </w:tcBorders>
          </w:tcPr>
          <w:p w14:paraId="570B19E2" w14:textId="77777777" w:rsidR="002410FD" w:rsidRPr="00204878" w:rsidRDefault="002410FD" w:rsidP="00940051">
            <w:pPr>
              <w:pStyle w:val="TableBullet"/>
              <w:keepNext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  <w:tc>
          <w:tcPr>
            <w:tcW w:w="2338" w:type="dxa"/>
            <w:tcBorders>
              <w:bottom w:val="single" w:sz="18" w:space="0" w:color="DC0941" w:themeColor="accent4"/>
            </w:tcBorders>
          </w:tcPr>
          <w:p w14:paraId="5FECCF09" w14:textId="77777777" w:rsidR="002410FD" w:rsidRPr="00204878" w:rsidRDefault="002410FD" w:rsidP="00940051">
            <w:pPr>
              <w:pStyle w:val="TableBullet"/>
              <w:keepNext/>
              <w:spacing w:after="60"/>
              <w:rPr>
                <w:rFonts w:asciiTheme="minorBidi" w:hAnsiTheme="minorBidi" w:cstheme="minorBidi"/>
                <w:szCs w:val="18"/>
              </w:rPr>
            </w:pPr>
          </w:p>
        </w:tc>
      </w:tr>
    </w:tbl>
    <w:p w14:paraId="2691F809" w14:textId="77777777" w:rsidR="002410FD" w:rsidRPr="00940051" w:rsidRDefault="002410FD" w:rsidP="00E22E4D">
      <w:pPr>
        <w:pStyle w:val="Bullet3"/>
        <w:numPr>
          <w:ilvl w:val="0"/>
          <w:numId w:val="0"/>
        </w:numPr>
        <w:ind w:left="720"/>
      </w:pPr>
    </w:p>
    <w:sectPr w:rsidR="002410FD" w:rsidRPr="00940051" w:rsidSect="00A62E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A3B3" w14:textId="77777777" w:rsidR="00DF17FB" w:rsidRDefault="00DF17FB" w:rsidP="00E949D6">
      <w:pPr>
        <w:spacing w:before="0"/>
      </w:pPr>
      <w:r>
        <w:separator/>
      </w:r>
    </w:p>
  </w:endnote>
  <w:endnote w:type="continuationSeparator" w:id="0">
    <w:p w14:paraId="502A64EA" w14:textId="77777777" w:rsidR="00DF17FB" w:rsidRDefault="00DF17FB" w:rsidP="00E949D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3D0C2" w14:textId="77777777" w:rsidR="007609B9" w:rsidRDefault="007609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80"/>
      <w:gridCol w:w="1800"/>
      <w:gridCol w:w="3770"/>
    </w:tblGrid>
    <w:tr w:rsidR="00E952BE" w14:paraId="084700F6" w14:textId="77777777" w:rsidTr="00FA29EE">
      <w:tc>
        <w:tcPr>
          <w:tcW w:w="3780" w:type="dxa"/>
          <w:tcBorders>
            <w:top w:val="single" w:sz="18" w:space="0" w:color="808080" w:themeColor="background1" w:themeShade="80"/>
            <w:bottom w:val="nil"/>
          </w:tcBorders>
        </w:tcPr>
        <w:p w14:paraId="32DBC107" w14:textId="77777777" w:rsidR="00E952BE" w:rsidRPr="00A62EBE" w:rsidRDefault="007609B9" w:rsidP="00E952BE">
          <w:pPr>
            <w:pStyle w:val="Header"/>
            <w:jc w:val="left"/>
            <w:rPr>
              <w:b w:val="0"/>
            </w:rPr>
          </w:pPr>
          <w:r>
            <w:rPr>
              <w:b w:val="0"/>
            </w:rPr>
            <w:t>Filename and Date</w:t>
          </w:r>
        </w:p>
      </w:tc>
      <w:tc>
        <w:tcPr>
          <w:tcW w:w="1800" w:type="dxa"/>
          <w:tcBorders>
            <w:top w:val="single" w:sz="18" w:space="0" w:color="808080" w:themeColor="background1" w:themeShade="80"/>
            <w:bottom w:val="nil"/>
          </w:tcBorders>
        </w:tcPr>
        <w:p w14:paraId="3388FF1D" w14:textId="77777777" w:rsidR="00E952BE" w:rsidRPr="004C2AF5" w:rsidRDefault="00E952BE" w:rsidP="00E952BE">
          <w:pPr>
            <w:pStyle w:val="Header"/>
            <w:jc w:val="center"/>
            <w:rPr>
              <w:noProof/>
            </w:rPr>
          </w:pPr>
          <w:r>
            <w:t>Volume #-</w:t>
          </w:r>
          <w:r w:rsidRPr="004C2AF5">
            <w:fldChar w:fldCharType="begin"/>
          </w:r>
          <w:r w:rsidRPr="004C2AF5">
            <w:instrText xml:space="preserve"> PAGE   \* MERGEFORMAT </w:instrText>
          </w:r>
          <w:r w:rsidRPr="004C2AF5">
            <w:fldChar w:fldCharType="separate"/>
          </w:r>
          <w:r w:rsidR="007223DF">
            <w:rPr>
              <w:noProof/>
            </w:rPr>
            <w:t>1</w:t>
          </w:r>
          <w:r w:rsidRPr="004C2AF5">
            <w:rPr>
              <w:noProof/>
            </w:rPr>
            <w:fldChar w:fldCharType="end"/>
          </w:r>
        </w:p>
        <w:p w14:paraId="29AFBFA6" w14:textId="77777777" w:rsidR="00E952BE" w:rsidRPr="004C2AF5" w:rsidRDefault="00E952BE" w:rsidP="00E952BE">
          <w:pPr>
            <w:rPr>
              <w:sz w:val="2"/>
            </w:rPr>
          </w:pPr>
        </w:p>
      </w:tc>
      <w:tc>
        <w:tcPr>
          <w:tcW w:w="3770" w:type="dxa"/>
          <w:tcBorders>
            <w:top w:val="single" w:sz="18" w:space="0" w:color="808080" w:themeColor="background1" w:themeShade="80"/>
            <w:bottom w:val="nil"/>
          </w:tcBorders>
        </w:tcPr>
        <w:p w14:paraId="5657FB0D" w14:textId="77777777" w:rsidR="00E952BE" w:rsidRPr="004C2AF5" w:rsidRDefault="00E952BE" w:rsidP="00E952BE">
          <w:pPr>
            <w:pStyle w:val="Header"/>
          </w:pPr>
          <w:r w:rsidRPr="004C2AF5">
            <w:t xml:space="preserve">Volume # - Title </w:t>
          </w:r>
        </w:p>
      </w:tc>
    </w:tr>
    <w:tr w:rsidR="00E952BE" w:rsidRPr="00436442" w14:paraId="41872910" w14:textId="77777777" w:rsidTr="00FA29EE">
      <w:tc>
        <w:tcPr>
          <w:tcW w:w="9350" w:type="dxa"/>
          <w:gridSpan w:val="3"/>
          <w:tcBorders>
            <w:bottom w:val="nil"/>
          </w:tcBorders>
        </w:tcPr>
        <w:p w14:paraId="26FC8BAD" w14:textId="77777777" w:rsidR="00E952BE" w:rsidRPr="002107CA" w:rsidRDefault="00E952BE" w:rsidP="00E952BE">
          <w:pPr>
            <w:pStyle w:val="Header"/>
            <w:jc w:val="center"/>
            <w:rPr>
              <w:b w:val="0"/>
              <w:i/>
            </w:rPr>
          </w:pPr>
          <w:r w:rsidRPr="002107CA">
            <w:rPr>
              <w:b w:val="0"/>
              <w:i/>
            </w:rPr>
            <w:t>Use or disclosure of data contained on this sheet is subject to the restriction on the title page of this response.</w:t>
          </w:r>
        </w:p>
      </w:tc>
    </w:tr>
  </w:tbl>
  <w:p w14:paraId="793F3402" w14:textId="77777777" w:rsidR="00E952BE" w:rsidRPr="00A62EBE" w:rsidRDefault="00E952BE" w:rsidP="00E952BE">
    <w:pPr>
      <w:pStyle w:val="Footer"/>
      <w:rPr>
        <w:sz w:val="2"/>
      </w:rPr>
    </w:pPr>
    <w:r>
      <w:rPr>
        <w:noProof/>
        <w:sz w:val="10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A703F01" wp14:editId="4F2DD890">
              <wp:simplePos x="0" y="0"/>
              <wp:positionH relativeFrom="column">
                <wp:posOffset>-914400</wp:posOffset>
              </wp:positionH>
              <wp:positionV relativeFrom="paragraph">
                <wp:posOffset>182880</wp:posOffset>
              </wp:positionV>
              <wp:extent cx="7772400" cy="258184"/>
              <wp:effectExtent l="0" t="0" r="0" b="889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81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B1ACED3" w14:textId="77777777" w:rsidR="00E952BE" w:rsidRPr="00436442" w:rsidRDefault="00E952BE" w:rsidP="00E952BE">
                          <w:pPr>
                            <w:spacing w:before="0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DOCUMENT MARKINGS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03F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-1in;margin-top:14.4pt;width:612pt;height:20.3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" fillcolor="white [3201]" stroked="f" strokeweight=".5pt">
              <v:textbox>
                <w:txbxContent>
                  <w:p w14:paraId="1B1ACED3" w14:textId="77777777" w:rsidR="00E952BE" w:rsidRPr="00436442" w:rsidRDefault="00E952BE" w:rsidP="00E952BE">
                    <w:pPr>
                      <w:spacing w:befor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DOCUMENT MARKINGS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4C92" w14:textId="77777777" w:rsidR="007609B9" w:rsidRDefault="00760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1CEA" w14:textId="77777777" w:rsidR="00DF17FB" w:rsidRDefault="00DF17FB" w:rsidP="00E949D6">
      <w:pPr>
        <w:spacing w:before="0"/>
      </w:pPr>
      <w:r>
        <w:separator/>
      </w:r>
    </w:p>
  </w:footnote>
  <w:footnote w:type="continuationSeparator" w:id="0">
    <w:p w14:paraId="0D05DF58" w14:textId="77777777" w:rsidR="00DF17FB" w:rsidRDefault="00DF17FB" w:rsidP="00E949D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C07D" w14:textId="77777777" w:rsidR="007609B9" w:rsidRDefault="00760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2104"/>
      <w:gridCol w:w="4130"/>
    </w:tblGrid>
    <w:tr w:rsidR="007609B9" w:rsidRPr="007609B9" w14:paraId="4B4FEDF2" w14:textId="77777777" w:rsidTr="00A62EBE">
      <w:tc>
        <w:tcPr>
          <w:tcW w:w="3116" w:type="dxa"/>
        </w:tcPr>
        <w:p w14:paraId="6F20EBB7" w14:textId="77777777" w:rsidR="007609B9" w:rsidRDefault="007609B9" w:rsidP="00A62EBE">
          <w:pPr>
            <w:pStyle w:val="Header"/>
            <w:jc w:val="left"/>
          </w:pPr>
          <w:r w:rsidRPr="007609B9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3EE17440" wp14:editId="6A357E29">
                <wp:simplePos x="0" y="0"/>
                <wp:positionH relativeFrom="column">
                  <wp:posOffset>-67972</wp:posOffset>
                </wp:positionH>
                <wp:positionV relativeFrom="paragraph">
                  <wp:posOffset>414</wp:posOffset>
                </wp:positionV>
                <wp:extent cx="365760" cy="365760"/>
                <wp:effectExtent l="0" t="0" r="0" b="0"/>
                <wp:wrapSquare wrapText="bothSides"/>
                <wp:docPr id="662258534" name="Graphic 5" descr="Astronaut female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258534" name="Graphic 662258534" descr="Astronaut female with solid fill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CFFB19B" w14:textId="77777777" w:rsidR="00832AB4" w:rsidRPr="007609B9" w:rsidRDefault="007609B9" w:rsidP="00A62EBE">
          <w:pPr>
            <w:pStyle w:val="Header"/>
            <w:jc w:val="left"/>
          </w:pPr>
          <w:r w:rsidRPr="007609B9">
            <w:t>Logo</w:t>
          </w:r>
        </w:p>
      </w:tc>
      <w:tc>
        <w:tcPr>
          <w:tcW w:w="2104" w:type="dxa"/>
        </w:tcPr>
        <w:p w14:paraId="584D7753" w14:textId="77777777" w:rsidR="00832AB4" w:rsidRPr="007609B9" w:rsidRDefault="00832AB4" w:rsidP="00A62EBE">
          <w:pPr>
            <w:pStyle w:val="Header"/>
            <w:jc w:val="center"/>
          </w:pPr>
        </w:p>
      </w:tc>
      <w:tc>
        <w:tcPr>
          <w:tcW w:w="4130" w:type="dxa"/>
        </w:tcPr>
        <w:p w14:paraId="2EE79A33" w14:textId="77777777" w:rsidR="00832AB4" w:rsidRPr="007609B9" w:rsidRDefault="007609B9" w:rsidP="00A62EBE">
          <w:pPr>
            <w:pStyle w:val="Header"/>
            <w:rPr>
              <w:b w:val="0"/>
            </w:rPr>
          </w:pPr>
          <w:r w:rsidRPr="007609B9">
            <w:rPr>
              <w:b w:val="0"/>
            </w:rPr>
            <w:t>Title</w:t>
          </w:r>
        </w:p>
        <w:p w14:paraId="0613515A" w14:textId="77777777" w:rsidR="00832AB4" w:rsidRPr="007609B9" w:rsidRDefault="007609B9" w:rsidP="00A62EBE">
          <w:pPr>
            <w:pStyle w:val="Header"/>
          </w:pPr>
          <w:r w:rsidRPr="007609B9">
            <w:t>Program</w:t>
          </w:r>
        </w:p>
        <w:p w14:paraId="2E248D5D" w14:textId="77777777" w:rsidR="00832AB4" w:rsidRPr="007609B9" w:rsidRDefault="00832AB4" w:rsidP="00A62EBE">
          <w:pPr>
            <w:pStyle w:val="Header"/>
          </w:pPr>
          <w:r w:rsidRPr="007609B9">
            <w:t xml:space="preserve">Solicitation No: </w:t>
          </w:r>
        </w:p>
      </w:tc>
    </w:tr>
  </w:tbl>
  <w:p w14:paraId="5468297D" w14:textId="77777777" w:rsidR="00832AB4" w:rsidRPr="00A62EBE" w:rsidRDefault="00832AB4" w:rsidP="00A62EBE">
    <w:pPr>
      <w:spacing w:before="0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135CC9A" wp14:editId="27F70464">
              <wp:simplePos x="0" y="0"/>
              <wp:positionH relativeFrom="column">
                <wp:posOffset>-914400</wp:posOffset>
              </wp:positionH>
              <wp:positionV relativeFrom="paragraph">
                <wp:posOffset>-871892</wp:posOffset>
              </wp:positionV>
              <wp:extent cx="7772400" cy="258184"/>
              <wp:effectExtent l="0" t="0" r="0" b="889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81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CD9E5EE" w14:textId="77777777" w:rsidR="00832AB4" w:rsidRPr="00436442" w:rsidRDefault="00832AB4" w:rsidP="00436442">
                          <w:pPr>
                            <w:spacing w:before="0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DOCUMENT MARKINGS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35CC9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1in;margin-top:-68.65pt;width:612pt;height:20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" fillcolor="white [3201]" stroked="f" strokeweight=".5pt">
              <v:textbox>
                <w:txbxContent>
                  <w:p w14:paraId="2CD9E5EE" w14:textId="77777777" w:rsidR="00832AB4" w:rsidRPr="00436442" w:rsidRDefault="00832AB4" w:rsidP="00436442">
                    <w:pPr>
                      <w:spacing w:befor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DOCUMENT MARKINGS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6AA9" w14:textId="77777777" w:rsidR="007609B9" w:rsidRDefault="007609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4420"/>
    <w:multiLevelType w:val="hybridMultilevel"/>
    <w:tmpl w:val="D1C89088"/>
    <w:lvl w:ilvl="0" w:tplc="3968D2D8">
      <w:start w:val="1"/>
      <w:numFmt w:val="bullet"/>
      <w:pStyle w:val="Bullet1s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08215B" w:themeColor="accent3" w:themeShade="80"/>
        <w:sz w:val="24"/>
      </w:rPr>
    </w:lvl>
    <w:lvl w:ilvl="1" w:tplc="FFFFFFFF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74F6B2D"/>
    <w:multiLevelType w:val="hybridMultilevel"/>
    <w:tmpl w:val="BB5080FE"/>
    <w:lvl w:ilvl="0" w:tplc="E4F080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8215B" w:themeColor="accent3" w:themeShade="80"/>
        <w:sz w:val="12"/>
      </w:rPr>
    </w:lvl>
    <w:lvl w:ilvl="1" w:tplc="10BE96CE">
      <w:start w:val="1"/>
      <w:numFmt w:val="bullet"/>
      <w:pStyle w:val="TableBullet2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3E3E3E"/>
        <w:sz w:val="22"/>
      </w:rPr>
    </w:lvl>
    <w:lvl w:ilvl="2" w:tplc="6F5456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7C28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0EE0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8C44A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7887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B6D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9E4C8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417DF"/>
    <w:multiLevelType w:val="hybridMultilevel"/>
    <w:tmpl w:val="7D2EC114"/>
    <w:lvl w:ilvl="0" w:tplc="A0B4B6B2">
      <w:start w:val="1"/>
      <w:numFmt w:val="bullet"/>
      <w:pStyle w:val="Bullet3"/>
      <w:lvlText w:val="•"/>
      <w:lvlJc w:val="left"/>
      <w:pPr>
        <w:ind w:left="907" w:hanging="360"/>
      </w:pPr>
      <w:rPr>
        <w:rFonts w:ascii="Times New Roman" w:hAnsi="Times New Roman" w:cs="Times New Roman" w:hint="default"/>
        <w:color w:val="08215B" w:themeColor="accent3" w:themeShade="80"/>
        <w:sz w:val="24"/>
      </w:rPr>
    </w:lvl>
    <w:lvl w:ilvl="1" w:tplc="04090003" w:tentative="1">
      <w:start w:val="1"/>
      <w:numFmt w:val="bullet"/>
      <w:lvlText w:val="o"/>
      <w:lvlJc w:val="left"/>
      <w:pPr>
        <w:ind w:left="18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</w:abstractNum>
  <w:abstractNum w:abstractNumId="3" w15:restartNumberingAfterBreak="0">
    <w:nsid w:val="576B67C6"/>
    <w:multiLevelType w:val="hybridMultilevel"/>
    <w:tmpl w:val="95EE54DC"/>
    <w:lvl w:ilvl="0" w:tplc="E4F08048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08215B" w:themeColor="accent3" w:themeShade="80"/>
        <w:sz w:val="12"/>
      </w:rPr>
    </w:lvl>
    <w:lvl w:ilvl="1" w:tplc="0DD047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F5456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7C28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0EE0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8C44A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7887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B6D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9E4C8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F4996"/>
    <w:multiLevelType w:val="hybridMultilevel"/>
    <w:tmpl w:val="D3CCDCEA"/>
    <w:lvl w:ilvl="0" w:tplc="A490DBCA">
      <w:start w:val="1"/>
      <w:numFmt w:val="bullet"/>
      <w:pStyle w:val="Bullet2"/>
      <w:lvlText w:val="–"/>
      <w:lvlJc w:val="left"/>
      <w:pPr>
        <w:ind w:left="547" w:hanging="360"/>
      </w:pPr>
      <w:rPr>
        <w:rFonts w:ascii="Times New Roman" w:hAnsi="Times New Roman" w:cs="Times New Roman" w:hint="default"/>
        <w:color w:val="3E3E3E"/>
        <w:sz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CFE7867"/>
    <w:multiLevelType w:val="hybridMultilevel"/>
    <w:tmpl w:val="5F2C76B8"/>
    <w:lvl w:ilvl="0" w:tplc="5AA26EAA">
      <w:start w:val="1"/>
      <w:numFmt w:val="bullet"/>
      <w:pStyle w:val="FocusBoxTex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80"/>
      </w:rPr>
    </w:lvl>
    <w:lvl w:ilvl="1" w:tplc="E3EA38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ACAB5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683A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024B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6C662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38D1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5863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9006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4245812">
    <w:abstractNumId w:val="3"/>
  </w:num>
  <w:num w:numId="2" w16cid:durableId="130754518">
    <w:abstractNumId w:val="5"/>
  </w:num>
  <w:num w:numId="3" w16cid:durableId="179783520">
    <w:abstractNumId w:val="2"/>
  </w:num>
  <w:num w:numId="4" w16cid:durableId="824585803">
    <w:abstractNumId w:val="0"/>
  </w:num>
  <w:num w:numId="5" w16cid:durableId="904804036">
    <w:abstractNumId w:val="4"/>
  </w:num>
  <w:num w:numId="6" w16cid:durableId="5945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c2tzQ0MDS0NDAxsTBR0lEKTi0uzszPAykwqQUA0J5lbCwAAAA="/>
  </w:docVars>
  <w:rsids>
    <w:rsidRoot w:val="00263FC6"/>
    <w:rsid w:val="00023AE0"/>
    <w:rsid w:val="000B1171"/>
    <w:rsid w:val="000F2737"/>
    <w:rsid w:val="00166E53"/>
    <w:rsid w:val="00204878"/>
    <w:rsid w:val="002107CA"/>
    <w:rsid w:val="00230A65"/>
    <w:rsid w:val="002410FD"/>
    <w:rsid w:val="00247966"/>
    <w:rsid w:val="00263FC6"/>
    <w:rsid w:val="002B095F"/>
    <w:rsid w:val="003C6650"/>
    <w:rsid w:val="0040200E"/>
    <w:rsid w:val="00436442"/>
    <w:rsid w:val="004C2AF5"/>
    <w:rsid w:val="004D6230"/>
    <w:rsid w:val="004E1C55"/>
    <w:rsid w:val="005C071B"/>
    <w:rsid w:val="005D4C8E"/>
    <w:rsid w:val="005F401C"/>
    <w:rsid w:val="005F4626"/>
    <w:rsid w:val="0061100C"/>
    <w:rsid w:val="006B177B"/>
    <w:rsid w:val="007223DF"/>
    <w:rsid w:val="007607AF"/>
    <w:rsid w:val="007609B9"/>
    <w:rsid w:val="007A3D02"/>
    <w:rsid w:val="008246AE"/>
    <w:rsid w:val="00832AB4"/>
    <w:rsid w:val="008860D4"/>
    <w:rsid w:val="00930E34"/>
    <w:rsid w:val="00940051"/>
    <w:rsid w:val="009926A2"/>
    <w:rsid w:val="00A2103B"/>
    <w:rsid w:val="00A362CB"/>
    <w:rsid w:val="00A62EBE"/>
    <w:rsid w:val="00AD6A29"/>
    <w:rsid w:val="00AE3531"/>
    <w:rsid w:val="00AF316A"/>
    <w:rsid w:val="00B67040"/>
    <w:rsid w:val="00B76A60"/>
    <w:rsid w:val="00C5399E"/>
    <w:rsid w:val="00C6212C"/>
    <w:rsid w:val="00CB7CCD"/>
    <w:rsid w:val="00D342D2"/>
    <w:rsid w:val="00D5555E"/>
    <w:rsid w:val="00D56240"/>
    <w:rsid w:val="00D87641"/>
    <w:rsid w:val="00DE6DA5"/>
    <w:rsid w:val="00DF17FB"/>
    <w:rsid w:val="00E22E4D"/>
    <w:rsid w:val="00E802CA"/>
    <w:rsid w:val="00E84952"/>
    <w:rsid w:val="00E949D6"/>
    <w:rsid w:val="00E952BE"/>
    <w:rsid w:val="00F4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EF197"/>
  <w15:chartTrackingRefBased/>
  <w15:docId w15:val="{52BB1905-7624-4A26-BCBD-B5A3E449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B67040"/>
    <w:pPr>
      <w:spacing w:before="120"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next w:val="BodyText-Proposal"/>
    <w:link w:val="Heading1Char"/>
    <w:uiPriority w:val="3"/>
    <w:qFormat/>
    <w:rsid w:val="00E22E4D"/>
    <w:pPr>
      <w:tabs>
        <w:tab w:val="left" w:pos="540"/>
      </w:tabs>
      <w:spacing w:after="60" w:line="240" w:lineRule="auto"/>
      <w:ind w:left="547" w:hanging="547"/>
      <w:outlineLvl w:val="0"/>
    </w:pPr>
    <w:rPr>
      <w:rFonts w:asciiTheme="minorBidi" w:eastAsia="Times New Roman" w:hAnsiTheme="minorBidi"/>
      <w:b/>
      <w:caps/>
      <w:color w:val="3E3E3E"/>
      <w:kern w:val="32"/>
      <w:sz w:val="20"/>
      <w:szCs w:val="20"/>
    </w:rPr>
  </w:style>
  <w:style w:type="paragraph" w:styleId="Heading2">
    <w:name w:val="heading 2"/>
    <w:next w:val="BodyText-Proposal"/>
    <w:link w:val="Heading2Char"/>
    <w:uiPriority w:val="3"/>
    <w:qFormat/>
    <w:rsid w:val="00E22E4D"/>
    <w:pPr>
      <w:tabs>
        <w:tab w:val="left" w:pos="540"/>
      </w:tabs>
      <w:spacing w:after="60" w:line="240" w:lineRule="auto"/>
      <w:ind w:left="547" w:hanging="547"/>
      <w:outlineLvl w:val="1"/>
    </w:pPr>
    <w:rPr>
      <w:rFonts w:asciiTheme="minorBidi" w:eastAsia="Times New Roman" w:hAnsiTheme="minorBidi"/>
      <w:b/>
      <w:bCs/>
      <w:iCs/>
      <w:color w:val="3E3E3E"/>
      <w:kern w:val="32"/>
      <w:sz w:val="20"/>
      <w:szCs w:val="20"/>
    </w:rPr>
  </w:style>
  <w:style w:type="paragraph" w:styleId="Heading3">
    <w:name w:val="heading 3"/>
    <w:next w:val="BodyText-Proposal"/>
    <w:link w:val="Heading3Char"/>
    <w:uiPriority w:val="3"/>
    <w:qFormat/>
    <w:rsid w:val="00E22E4D"/>
    <w:pPr>
      <w:tabs>
        <w:tab w:val="left" w:pos="720"/>
      </w:tabs>
      <w:spacing w:after="60" w:line="240" w:lineRule="auto"/>
      <w:ind w:left="720" w:hanging="720"/>
      <w:outlineLvl w:val="2"/>
    </w:pPr>
    <w:rPr>
      <w:rFonts w:asciiTheme="minorBidi" w:eastAsia="Times New Roman" w:hAnsiTheme="minorBidi"/>
      <w:b/>
      <w:i/>
      <w:color w:val="3E3E3E"/>
      <w:kern w:val="32"/>
      <w:sz w:val="20"/>
      <w:szCs w:val="20"/>
    </w:rPr>
  </w:style>
  <w:style w:type="paragraph" w:styleId="Heading4">
    <w:name w:val="heading 4"/>
    <w:next w:val="BodyText-Proposal"/>
    <w:link w:val="Heading4Char"/>
    <w:uiPriority w:val="3"/>
    <w:qFormat/>
    <w:rsid w:val="00E22E4D"/>
    <w:pPr>
      <w:keepNext/>
      <w:tabs>
        <w:tab w:val="left" w:pos="990"/>
      </w:tabs>
      <w:spacing w:after="60" w:line="240" w:lineRule="auto"/>
      <w:ind w:left="994" w:hanging="994"/>
      <w:outlineLvl w:val="3"/>
    </w:pPr>
    <w:rPr>
      <w:rFonts w:asciiTheme="minorBidi" w:eastAsia="Times New Roman" w:hAnsiTheme="minorBidi"/>
      <w:i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E22E4D"/>
    <w:pPr>
      <w:keepNext/>
      <w:keepLines/>
      <w:spacing w:before="40"/>
      <w:outlineLvl w:val="4"/>
    </w:pPr>
    <w:rPr>
      <w:rFonts w:eastAsiaTheme="majorEastAsia" w:cstheme="majorBidi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uiPriority w:val="4"/>
    <w:qFormat/>
    <w:rsid w:val="00D87641"/>
    <w:pPr>
      <w:numPr>
        <w:numId w:val="1"/>
      </w:numPr>
      <w:spacing w:after="0" w:line="240" w:lineRule="auto"/>
      <w:ind w:left="162" w:hanging="162"/>
    </w:pPr>
    <w:rPr>
      <w:rFonts w:ascii="Arial" w:eastAsia="Times New Roman" w:hAnsi="Arial" w:cs="Times New Roman"/>
      <w:sz w:val="18"/>
      <w:szCs w:val="20"/>
    </w:rPr>
  </w:style>
  <w:style w:type="paragraph" w:customStyle="1" w:styleId="TableHeading">
    <w:name w:val="Table Heading"/>
    <w:basedOn w:val="Normal"/>
    <w:uiPriority w:val="3"/>
    <w:rsid w:val="00D87641"/>
    <w:pPr>
      <w:spacing w:before="40" w:after="40"/>
      <w:jc w:val="center"/>
    </w:pPr>
    <w:rPr>
      <w:b/>
      <w:i/>
      <w:sz w:val="18"/>
      <w:szCs w:val="20"/>
    </w:rPr>
  </w:style>
  <w:style w:type="paragraph" w:customStyle="1" w:styleId="TableBodyText">
    <w:name w:val="Table Body Text"/>
    <w:basedOn w:val="Normal"/>
    <w:uiPriority w:val="4"/>
    <w:qFormat/>
    <w:rsid w:val="00D87641"/>
    <w:pPr>
      <w:spacing w:before="0"/>
      <w:jc w:val="left"/>
    </w:pPr>
    <w:rPr>
      <w:rFonts w:eastAsiaTheme="minorHAnsi" w:cstheme="minorBidi"/>
      <w:sz w:val="18"/>
      <w:szCs w:val="20"/>
    </w:rPr>
  </w:style>
  <w:style w:type="table" w:customStyle="1" w:styleId="ATECITETableStyle">
    <w:name w:val="ATEC ITE Table Style"/>
    <w:basedOn w:val="TableNormal"/>
    <w:uiPriority w:val="99"/>
    <w:rsid w:val="00B76A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bottom w:val="single" w:sz="18" w:space="0" w:color="FDCB05"/>
      </w:tblBorders>
    </w:tblPr>
    <w:tblStylePr w:type="firstRow">
      <w:pPr>
        <w:jc w:val="center"/>
      </w:pPr>
      <w:rPr>
        <w:rFonts w:ascii="Arial Narrow" w:hAnsi="Arial Narrow"/>
        <w:b/>
        <w:i/>
        <w:color w:val="FFFFFF" w:themeColor="background1"/>
        <w:sz w:val="20"/>
      </w:rPr>
      <w:tblPr/>
      <w:tcPr>
        <w:tcBorders>
          <w:bottom w:val="single" w:sz="4" w:space="0" w:color="FDCB05"/>
          <w:insideV w:val="single" w:sz="4" w:space="0" w:color="FFFFFF" w:themeColor="background1"/>
        </w:tcBorders>
        <w:shd w:val="clear" w:color="auto" w:fill="3E3E3E"/>
      </w:tcPr>
    </w:tblStylePr>
    <w:tblStylePr w:type="band1Horz">
      <w:rPr>
        <w:rFonts w:ascii="Arial Narrow" w:hAnsi="Arial Narrow"/>
        <w:sz w:val="20"/>
      </w:rPr>
      <w:tblPr/>
      <w:tcPr>
        <w:tcBorders>
          <w:insideV w:val="single" w:sz="4" w:space="0" w:color="3E3E3E"/>
        </w:tcBorders>
        <w:shd w:val="clear" w:color="auto" w:fill="F2F2F2" w:themeFill="background1" w:themeFillShade="F2"/>
      </w:tcPr>
    </w:tblStylePr>
    <w:tblStylePr w:type="band2Horz">
      <w:rPr>
        <w:rFonts w:ascii="Arial Narrow" w:hAnsi="Arial Narrow"/>
        <w:sz w:val="20"/>
      </w:rPr>
      <w:tblPr/>
      <w:tcPr>
        <w:tcBorders>
          <w:insideV w:val="single" w:sz="4" w:space="0" w:color="3E3E3E"/>
        </w:tcBorders>
        <w:shd w:val="clear" w:color="auto" w:fill="D9D9D9" w:themeFill="background1" w:themeFillShade="D9"/>
      </w:tcPr>
    </w:tblStylePr>
  </w:style>
  <w:style w:type="paragraph" w:styleId="Caption">
    <w:name w:val="caption"/>
    <w:basedOn w:val="Normal"/>
    <w:next w:val="Normal"/>
    <w:uiPriority w:val="2"/>
    <w:qFormat/>
    <w:rsid w:val="00E22E4D"/>
    <w:pPr>
      <w:spacing w:before="0" w:after="60"/>
      <w:jc w:val="center"/>
    </w:pPr>
    <w:rPr>
      <w:rFonts w:asciiTheme="minorBidi" w:hAnsiTheme="minorBidi" w:cstheme="minorBidi"/>
      <w:b/>
      <w:i/>
      <w:iCs/>
      <w:color w:val="000000" w:themeColor="text1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3"/>
    <w:rsid w:val="00E22E4D"/>
    <w:rPr>
      <w:rFonts w:asciiTheme="minorBidi" w:eastAsia="Times New Roman" w:hAnsiTheme="minorBidi"/>
      <w:b/>
      <w:caps/>
      <w:color w:val="3E3E3E"/>
      <w:kern w:val="32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3"/>
    <w:rsid w:val="00E22E4D"/>
    <w:rPr>
      <w:rFonts w:asciiTheme="minorBidi" w:eastAsia="Times New Roman" w:hAnsiTheme="minorBidi"/>
      <w:b/>
      <w:bCs/>
      <w:iCs/>
      <w:color w:val="3E3E3E"/>
      <w:kern w:val="3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3"/>
    <w:rsid w:val="00E22E4D"/>
    <w:rPr>
      <w:rFonts w:asciiTheme="minorBidi" w:eastAsia="Times New Roman" w:hAnsiTheme="minorBidi"/>
      <w:b/>
      <w:i/>
      <w:color w:val="3E3E3E"/>
      <w:kern w:val="3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3"/>
    <w:rsid w:val="00E22E4D"/>
    <w:rPr>
      <w:rFonts w:asciiTheme="minorBidi" w:eastAsia="Times New Roman" w:hAnsiTheme="minorBidi"/>
      <w:i/>
      <w:sz w:val="20"/>
      <w:szCs w:val="20"/>
    </w:rPr>
  </w:style>
  <w:style w:type="paragraph" w:customStyle="1" w:styleId="BodyText-Proposal">
    <w:name w:val="Body Text-Proposal"/>
    <w:basedOn w:val="Normal"/>
    <w:qFormat/>
    <w:rsid w:val="00E22E4D"/>
    <w:pPr>
      <w:spacing w:before="0" w:after="60"/>
    </w:pPr>
    <w:rPr>
      <w:rFonts w:asciiTheme="minorBidi" w:hAnsiTheme="minorBidi" w:cstheme="minorBidi"/>
      <w:sz w:val="20"/>
      <w:szCs w:val="20"/>
    </w:rPr>
  </w:style>
  <w:style w:type="paragraph" w:customStyle="1" w:styleId="FocusBoxText">
    <w:name w:val="Focus Box Text"/>
    <w:basedOn w:val="Normal"/>
    <w:semiHidden/>
    <w:locked/>
    <w:rsid w:val="00B76A60"/>
    <w:pPr>
      <w:framePr w:w="9360" w:hSpace="187" w:vSpace="187" w:wrap="around" w:hAnchor="margin" w:xAlign="center" w:yAlign="bottom"/>
      <w:numPr>
        <w:numId w:val="2"/>
      </w:numPr>
      <w:tabs>
        <w:tab w:val="clear" w:pos="360"/>
        <w:tab w:val="left" w:pos="180"/>
      </w:tabs>
      <w:spacing w:before="0" w:after="20" w:line="220" w:lineRule="exact"/>
      <w:jc w:val="left"/>
    </w:pPr>
    <w:rPr>
      <w:rFonts w:ascii="Times New Roman" w:hAnsi="Times New Roman"/>
      <w:sz w:val="20"/>
      <w:szCs w:val="16"/>
    </w:rPr>
  </w:style>
  <w:style w:type="paragraph" w:customStyle="1" w:styleId="Bullet1st">
    <w:name w:val="Bullet 1st"/>
    <w:basedOn w:val="BodyText-Proposal"/>
    <w:uiPriority w:val="1"/>
    <w:rsid w:val="00E22E4D"/>
    <w:pPr>
      <w:numPr>
        <w:numId w:val="4"/>
      </w:numPr>
      <w:ind w:left="187" w:hanging="187"/>
    </w:pPr>
  </w:style>
  <w:style w:type="paragraph" w:customStyle="1" w:styleId="Bullet2">
    <w:name w:val="Bullet 2"/>
    <w:basedOn w:val="Normal"/>
    <w:uiPriority w:val="1"/>
    <w:rsid w:val="00E22E4D"/>
    <w:pPr>
      <w:numPr>
        <w:numId w:val="5"/>
      </w:numPr>
      <w:spacing w:before="0" w:after="60"/>
      <w:ind w:left="461" w:hanging="187"/>
    </w:pPr>
    <w:rPr>
      <w:rFonts w:asciiTheme="minorBidi" w:hAnsiTheme="minorBidi" w:cstheme="minorBidi"/>
      <w:sz w:val="20"/>
      <w:szCs w:val="20"/>
    </w:rPr>
  </w:style>
  <w:style w:type="paragraph" w:customStyle="1" w:styleId="BodyText-Thesis">
    <w:name w:val="Body Text-Thesis"/>
    <w:basedOn w:val="BodyText-Proposal"/>
    <w:next w:val="BodyText-Proposal"/>
    <w:rsid w:val="00E22E4D"/>
    <w:rPr>
      <w:b/>
      <w:i/>
      <w:color w:val="3E3E3E"/>
    </w:rPr>
  </w:style>
  <w:style w:type="paragraph" w:customStyle="1" w:styleId="Bullet3">
    <w:name w:val="Bullet 3"/>
    <w:basedOn w:val="Normal"/>
    <w:uiPriority w:val="1"/>
    <w:rsid w:val="00E22E4D"/>
    <w:pPr>
      <w:numPr>
        <w:numId w:val="3"/>
      </w:numPr>
      <w:spacing w:before="0" w:after="60"/>
      <w:ind w:left="720" w:hanging="173"/>
    </w:pPr>
    <w:rPr>
      <w:rFonts w:asciiTheme="minorBidi" w:hAnsiTheme="minorBidi" w:cstheme="minorBidi"/>
      <w:sz w:val="20"/>
      <w:szCs w:val="20"/>
    </w:rPr>
  </w:style>
  <w:style w:type="paragraph" w:customStyle="1" w:styleId="TableBullet2">
    <w:name w:val="Table Bullet 2"/>
    <w:basedOn w:val="TableBullet"/>
    <w:next w:val="TableBullet"/>
    <w:uiPriority w:val="4"/>
    <w:qFormat/>
    <w:rsid w:val="00D87641"/>
    <w:pPr>
      <w:numPr>
        <w:ilvl w:val="1"/>
        <w:numId w:val="6"/>
      </w:numPr>
      <w:tabs>
        <w:tab w:val="clear" w:pos="1440"/>
      </w:tabs>
      <w:ind w:left="432" w:hanging="180"/>
    </w:pPr>
  </w:style>
  <w:style w:type="paragraph" w:customStyle="1" w:styleId="TableBodyTextBold">
    <w:name w:val="Table Body Text Bold"/>
    <w:basedOn w:val="TableBodyText"/>
    <w:next w:val="TableBodyText"/>
    <w:uiPriority w:val="4"/>
    <w:qFormat/>
    <w:rsid w:val="00D87641"/>
    <w:rPr>
      <w:b/>
    </w:rPr>
  </w:style>
  <w:style w:type="paragraph" w:customStyle="1" w:styleId="TableBodyTextCentered">
    <w:name w:val="Table Body Text Centered"/>
    <w:basedOn w:val="TableBodyText"/>
    <w:next w:val="TableBodyText"/>
    <w:uiPriority w:val="4"/>
    <w:qFormat/>
    <w:rsid w:val="00AF316A"/>
    <w:pPr>
      <w:jc w:val="center"/>
    </w:pPr>
  </w:style>
  <w:style w:type="character" w:customStyle="1" w:styleId="Heading5Char">
    <w:name w:val="Heading 5 Char"/>
    <w:basedOn w:val="DefaultParagraphFont"/>
    <w:link w:val="Heading5"/>
    <w:uiPriority w:val="3"/>
    <w:semiHidden/>
    <w:rsid w:val="00E22E4D"/>
    <w:rPr>
      <w:rFonts w:ascii="Arial" w:eastAsiaTheme="majorEastAsia" w:hAnsi="Arial" w:cstheme="majorBidi"/>
      <w:i/>
      <w:sz w:val="20"/>
      <w:szCs w:val="24"/>
    </w:rPr>
  </w:style>
  <w:style w:type="paragraph" w:customStyle="1" w:styleId="TableBodyTextRight">
    <w:name w:val="Table Body Text Right"/>
    <w:basedOn w:val="TableBodyText"/>
    <w:next w:val="TableBodyText"/>
    <w:uiPriority w:val="4"/>
    <w:qFormat/>
    <w:rsid w:val="00AF316A"/>
    <w:pPr>
      <w:jc w:val="right"/>
    </w:pPr>
  </w:style>
  <w:style w:type="paragraph" w:customStyle="1" w:styleId="RunInHeading">
    <w:name w:val="Run In Heading"/>
    <w:basedOn w:val="BodyText-Thesis"/>
    <w:next w:val="BodyText-Proposal"/>
    <w:uiPriority w:val="3"/>
    <w:qFormat/>
    <w:rsid w:val="00E22E4D"/>
  </w:style>
  <w:style w:type="paragraph" w:styleId="Header">
    <w:name w:val="header"/>
    <w:basedOn w:val="Normal"/>
    <w:next w:val="Normal"/>
    <w:link w:val="HeaderChar"/>
    <w:uiPriority w:val="99"/>
    <w:semiHidden/>
    <w:rsid w:val="00E949D6"/>
    <w:pPr>
      <w:tabs>
        <w:tab w:val="center" w:pos="4680"/>
        <w:tab w:val="right" w:pos="9360"/>
      </w:tabs>
      <w:spacing w:before="0"/>
      <w:jc w:val="right"/>
    </w:pPr>
    <w:rPr>
      <w:b/>
      <w:color w:val="595959" w:themeColor="text1" w:themeTint="A6"/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C2AF5"/>
    <w:rPr>
      <w:rFonts w:ascii="Arial" w:eastAsia="Times New Roman" w:hAnsi="Arial" w:cs="Times New Roman"/>
      <w:b/>
      <w:color w:val="595959" w:themeColor="text1" w:themeTint="A6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E949D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2AF5"/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39"/>
    <w:rsid w:val="00E94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aderTable">
    <w:name w:val="Header Table"/>
    <w:basedOn w:val="TableNormal"/>
    <w:uiPriority w:val="99"/>
    <w:rsid w:val="00E949D6"/>
    <w:pPr>
      <w:spacing w:after="0" w:line="240" w:lineRule="auto"/>
    </w:pPr>
    <w:rPr>
      <w:rFonts w:ascii="Arial" w:hAnsi="Arial"/>
      <w:sz w:val="16"/>
    </w:rPr>
    <w:tblPr/>
    <w:tblStylePr w:type="neCell">
      <w:pPr>
        <w:jc w:val="right"/>
      </w:pPr>
      <w:rPr>
        <w:rFonts w:ascii="Arial" w:hAnsi="Arial"/>
        <w:b/>
        <w:color w:val="595959" w:themeColor="text1" w:themeTint="A6"/>
        <w:sz w:val="16"/>
      </w:rPr>
    </w:tblStylePr>
    <w:tblStylePr w:type="nwCell">
      <w:pPr>
        <w:jc w:val="left"/>
      </w:pPr>
      <w:rPr>
        <w:rFonts w:ascii="Arial" w:hAnsi="Arial"/>
        <w:sz w:val="16"/>
      </w:rPr>
    </w:tblStylePr>
  </w:style>
  <w:style w:type="paragraph" w:customStyle="1" w:styleId="FigurePlaceholder2Column">
    <w:name w:val="Figure Placeholder 2 Column"/>
    <w:basedOn w:val="Caption"/>
    <w:uiPriority w:val="5"/>
    <w:semiHidden/>
    <w:rsid w:val="004C2AF5"/>
    <w:pPr>
      <w:framePr w:w="9360" w:vSpace="144" w:wrap="around" w:hAnchor="text" w:xAlign="center" w:yAlign="bottom"/>
    </w:pPr>
  </w:style>
  <w:style w:type="paragraph" w:customStyle="1" w:styleId="FigurePlaceholder1Column">
    <w:name w:val="Figure Placeholder 1 Column"/>
    <w:basedOn w:val="FigurePlaceholder2Column"/>
    <w:next w:val="Normal"/>
    <w:uiPriority w:val="5"/>
    <w:semiHidden/>
    <w:qFormat/>
    <w:rsid w:val="007A3D02"/>
    <w:pPr>
      <w:framePr w:w="4608" w:wrap="around" w:hAnchor="margin" w:xAlign="right" w:yAlign="top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\WordTemplateStyles_Arial_10pt_BlueRed.dotx" TargetMode="External"/></Relationships>
</file>

<file path=word/theme/theme1.xml><?xml version="1.0" encoding="utf-8"?>
<a:theme xmlns:a="http://schemas.openxmlformats.org/drawingml/2006/main" name="Office Theme">
  <a:themeElements>
    <a:clrScheme name="LifeLineEMS">
      <a:dk1>
        <a:sysClr val="windowText" lastClr="000000"/>
      </a:dk1>
      <a:lt1>
        <a:sysClr val="window" lastClr="FFFFFF"/>
      </a:lt1>
      <a:dk2>
        <a:srgbClr val="000000"/>
      </a:dk2>
      <a:lt2>
        <a:srgbClr val="F2F2F2"/>
      </a:lt2>
      <a:accent1>
        <a:srgbClr val="A5A5A5"/>
      </a:accent1>
      <a:accent2>
        <a:srgbClr val="595959"/>
      </a:accent2>
      <a:accent3>
        <a:srgbClr val="1143B7"/>
      </a:accent3>
      <a:accent4>
        <a:srgbClr val="DC0941"/>
      </a:accent4>
      <a:accent5>
        <a:srgbClr val="0F143C"/>
      </a:accent5>
      <a:accent6>
        <a:srgbClr val="FFC000"/>
      </a:accent6>
      <a:hlink>
        <a:srgbClr val="0C0C0C"/>
      </a:hlink>
      <a:folHlink>
        <a:srgbClr val="59595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932291-3959-41f5-b66a-189b5c451462" xsi:nil="true"/>
    <lcf76f155ced4ddcb4097134ff3c332f xmlns="8b3ffab2-215a-45c7-885d-a404f2f2c96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A143BA3750C4388C663F7F7D02B93" ma:contentTypeVersion="18" ma:contentTypeDescription="Create a new document." ma:contentTypeScope="" ma:versionID="de87a740ecdaf57b2409b493c5e564fd">
  <xsd:schema xmlns:xsd="http://www.w3.org/2001/XMLSchema" xmlns:xs="http://www.w3.org/2001/XMLSchema" xmlns:p="http://schemas.microsoft.com/office/2006/metadata/properties" xmlns:ns2="8b3ffab2-215a-45c7-885d-a404f2f2c963" xmlns:ns3="03932291-3959-41f5-b66a-189b5c451462" targetNamespace="http://schemas.microsoft.com/office/2006/metadata/properties" ma:root="true" ma:fieldsID="ec210864373b25c52988562cdcdeb980" ns2:_="" ns3:_="">
    <xsd:import namespace="8b3ffab2-215a-45c7-885d-a404f2f2c963"/>
    <xsd:import namespace="03932291-3959-41f5-b66a-189b5c4514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ffab2-215a-45c7-885d-a404f2f2c9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08e37a2-c3c6-4928-bdfe-13dd96fa6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32291-3959-41f5-b66a-189b5c45146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c0837d2-b434-420a-ac56-b60edca1c8ac}" ma:internalName="TaxCatchAll" ma:showField="CatchAllData" ma:web="03932291-3959-41f5-b66a-189b5c4514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66E4AE-26F5-4F01-9EE6-874E754512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320E94-1626-4B37-ADD6-E46A67708258}">
  <ds:schemaRefs>
    <ds:schemaRef ds:uri="http://schemas.microsoft.com/office/2006/metadata/properties"/>
    <ds:schemaRef ds:uri="http://schemas.microsoft.com/office/infopath/2007/PartnerControls"/>
    <ds:schemaRef ds:uri="03932291-3959-41f5-b66a-189b5c451462"/>
    <ds:schemaRef ds:uri="8b3ffab2-215a-45c7-885d-a404f2f2c963"/>
  </ds:schemaRefs>
</ds:datastoreItem>
</file>

<file path=customXml/itemProps3.xml><?xml version="1.0" encoding="utf-8"?>
<ds:datastoreItem xmlns:ds="http://schemas.openxmlformats.org/officeDocument/2006/customXml" ds:itemID="{CE5BF22C-6B79-4E9C-B58B-223EF3F7B5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92FF88-47EC-4F49-A46E-DF99AE1F3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3ffab2-215a-45c7-885d-a404f2f2c963"/>
    <ds:schemaRef ds:uri="03932291-3959-41f5-b66a-189b5c4514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WordTemplateStyles_Arial_10pt_BlueRed.dotx</Template>
  <TotalTime>4</TotalTime>
  <Pages>1</Pages>
  <Words>205</Words>
  <Characters>1050</Characters>
  <Application>Microsoft Office Word</Application>
  <DocSecurity>0</DocSecurity>
  <Lines>81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Heading 1</vt:lpstr>
      <vt:lpstr>    Heading 2</vt:lpstr>
      <vt:lpstr>        Heading 3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ITE Word Template-Styles</dc:title>
  <dc:subject/>
  <dc:creator>Melinda Weathers</dc:creator>
  <cp:keywords>ATEC ITE Template</cp:keywords>
  <dc:description/>
  <cp:lastModifiedBy>Melinda Weathers</cp:lastModifiedBy>
  <cp:revision>2</cp:revision>
  <dcterms:created xsi:type="dcterms:W3CDTF">2025-04-26T20:43:00Z</dcterms:created>
  <dcterms:modified xsi:type="dcterms:W3CDTF">2025-04-28T19:33:00Z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0x010100447A143BA3750C4388C663F7F7D02B93</vt:lpwstr>
  </property>
  <property fmtid="{D5CDD505-2E9C-101B-9397-08002B2CF9AE}" pid="3" name="MediaServiceImageTags">
    <vt:lpwstr/>
  </property>
  <property fmtid="{D5CDD505-2E9C-101B-9397-08002B2CF9AE}" pid="4" name="GrammarlyDocumentId">
    <vt:lpwstr>090b1ce7d170390fd7846d4da250e0e621fea597c3be6ae027655ad9c2b435e8</vt:lpwstr>
  </property>
</Properties>
</file>